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3B9A" w14:textId="62EA6EDA" w:rsidR="00A30AD9" w:rsidRDefault="00587519" w:rsidP="003B68B4">
      <w:pPr>
        <w:pStyle w:val="ListParagraph"/>
        <w:numPr>
          <w:ilvl w:val="0"/>
          <w:numId w:val="1"/>
        </w:numPr>
      </w:pPr>
      <w:r>
        <w:t>basic data science python</w:t>
      </w:r>
    </w:p>
    <w:p w14:paraId="09452BFD" w14:textId="102AE570" w:rsidR="00C27523" w:rsidRDefault="00587519" w:rsidP="003B68B4">
      <w:pPr>
        <w:pStyle w:val="ListParagraph"/>
        <w:numPr>
          <w:ilvl w:val="1"/>
          <w:numId w:val="1"/>
        </w:numPr>
      </w:pPr>
      <w:r>
        <w:t>data origin</w:t>
      </w:r>
    </w:p>
    <w:p w14:paraId="00BB8790" w14:textId="299F33AF" w:rsidR="00587519" w:rsidRDefault="00587519" w:rsidP="003B68B4">
      <w:pPr>
        <w:pStyle w:val="ListParagraph"/>
        <w:numPr>
          <w:ilvl w:val="2"/>
          <w:numId w:val="1"/>
        </w:numPr>
      </w:pPr>
      <w:r>
        <w:t>symbols</w:t>
      </w:r>
      <w:r w:rsidR="006A50DC">
        <w:br/>
      </w:r>
      <w:r w:rsidR="006A50DC" w:rsidRPr="006A50DC">
        <w:t>Humans are distinguished by their ability to create symbols, or abstract signs that mean some concept or object in the world.</w:t>
      </w:r>
    </w:p>
    <w:p w14:paraId="37C5773B" w14:textId="5CEC2AC0" w:rsidR="00A95EAE" w:rsidRDefault="00A95EAE" w:rsidP="00A95EAE">
      <w:pPr>
        <w:pStyle w:val="ListParagraph"/>
        <w:numPr>
          <w:ilvl w:val="3"/>
          <w:numId w:val="1"/>
        </w:numPr>
      </w:pPr>
      <w:r>
        <w:t>cave art</w:t>
      </w:r>
      <w:r w:rsidR="006A50DC">
        <w:br/>
      </w:r>
      <w:r w:rsidR="006A50DC" w:rsidRPr="006A50DC">
        <w:t xml:space="preserve">The oldest human-created object symbols include </w:t>
      </w:r>
      <w:proofErr w:type="gramStart"/>
      <w:r w:rsidR="006A50DC" w:rsidRPr="006A50DC">
        <w:t>67,800 year old</w:t>
      </w:r>
      <w:proofErr w:type="gramEnd"/>
      <w:r w:rsidR="006A50DC" w:rsidRPr="006A50DC">
        <w:t xml:space="preserve"> </w:t>
      </w:r>
      <w:hyperlink r:id="rId5" w:history="1">
        <w:r w:rsidR="006A50DC" w:rsidRPr="00B47EF0">
          <w:rPr>
            <w:rStyle w:val="Hyperlink"/>
          </w:rPr>
          <w:t>handprints</w:t>
        </w:r>
      </w:hyperlink>
      <w:r w:rsidR="006A50DC" w:rsidRPr="006A50DC">
        <w:t xml:space="preserve"> and </w:t>
      </w:r>
      <w:proofErr w:type="gramStart"/>
      <w:r w:rsidR="006A50DC" w:rsidRPr="006A50DC">
        <w:t>45,500 year old</w:t>
      </w:r>
      <w:proofErr w:type="gramEnd"/>
      <w:r w:rsidR="006A50DC" w:rsidRPr="006A50DC">
        <w:t xml:space="preserve"> painted </w:t>
      </w:r>
      <w:hyperlink r:id="rId6" w:history="1">
        <w:r w:rsidR="006A50DC" w:rsidRPr="00B47EF0">
          <w:rPr>
            <w:rStyle w:val="Hyperlink"/>
          </w:rPr>
          <w:t>animals</w:t>
        </w:r>
      </w:hyperlink>
      <w:r w:rsidR="006A50DC" w:rsidRPr="006A50DC">
        <w:t xml:space="preserve"> found in caves in Indonesia.</w:t>
      </w:r>
    </w:p>
    <w:p w14:paraId="7EE1236A" w14:textId="4CF595B2" w:rsidR="00A95EAE" w:rsidRDefault="00A95EAE" w:rsidP="00A95EAE">
      <w:pPr>
        <w:pStyle w:val="ListParagraph"/>
        <w:numPr>
          <w:ilvl w:val="3"/>
          <w:numId w:val="1"/>
        </w:numPr>
      </w:pPr>
      <w:r>
        <w:t>mating season</w:t>
      </w:r>
      <w:r w:rsidR="006A50DC">
        <w:br/>
      </w:r>
      <w:proofErr w:type="gramStart"/>
      <w:r w:rsidR="006A50DC" w:rsidRPr="006A50DC">
        <w:t>20,000 year old</w:t>
      </w:r>
      <w:proofErr w:type="gramEnd"/>
      <w:r w:rsidR="006A50DC" w:rsidRPr="006A50DC">
        <w:t xml:space="preserve"> animal symbols have been found that include </w:t>
      </w:r>
      <w:hyperlink r:id="rId7" w:history="1">
        <w:r w:rsidR="006A50DC" w:rsidRPr="00B47EF0">
          <w:rPr>
            <w:rStyle w:val="Hyperlink"/>
          </w:rPr>
          <w:t>markings</w:t>
        </w:r>
      </w:hyperlink>
      <w:r w:rsidR="006A50DC" w:rsidRPr="006A50DC">
        <w:t xml:space="preserve"> that tracked their mating behavior as an aid to hunters.</w:t>
      </w:r>
    </w:p>
    <w:p w14:paraId="6690C0D8" w14:textId="4C549161" w:rsidR="006A50DC" w:rsidRDefault="006A50DC" w:rsidP="00A95EAE">
      <w:pPr>
        <w:pStyle w:val="ListParagraph"/>
        <w:numPr>
          <w:ilvl w:val="3"/>
          <w:numId w:val="1"/>
        </w:numPr>
      </w:pPr>
      <w:r>
        <w:t>lunar cycle</w:t>
      </w:r>
      <w:r>
        <w:br/>
      </w:r>
      <w:r w:rsidRPr="006A50DC">
        <w:t xml:space="preserve">The oldest evidence of counting has been found in </w:t>
      </w:r>
      <w:proofErr w:type="gramStart"/>
      <w:r w:rsidRPr="006A50DC">
        <w:t>44,000 year old</w:t>
      </w:r>
      <w:proofErr w:type="gramEnd"/>
      <w:r w:rsidRPr="006A50DC">
        <w:t xml:space="preserve"> bones with notches that may have marked a </w:t>
      </w:r>
      <w:hyperlink r:id="rId8" w:history="1">
        <w:r w:rsidRPr="00B47EF0">
          <w:rPr>
            <w:rStyle w:val="Hyperlink"/>
          </w:rPr>
          <w:t>lunar cycle</w:t>
        </w:r>
      </w:hyperlink>
      <w:r w:rsidRPr="006A50DC">
        <w:t>.</w:t>
      </w:r>
    </w:p>
    <w:p w14:paraId="3CC41ACE" w14:textId="40A00916" w:rsidR="00587519" w:rsidRDefault="00587519" w:rsidP="003B68B4">
      <w:pPr>
        <w:pStyle w:val="ListParagraph"/>
        <w:numPr>
          <w:ilvl w:val="2"/>
          <w:numId w:val="1"/>
        </w:numPr>
      </w:pPr>
      <w:r>
        <w:t>counting</w:t>
      </w:r>
    </w:p>
    <w:p w14:paraId="20263FD9" w14:textId="396D3383" w:rsidR="00A95EAE" w:rsidRDefault="00A95EAE" w:rsidP="00A95EAE">
      <w:pPr>
        <w:pStyle w:val="ListParagraph"/>
        <w:numPr>
          <w:ilvl w:val="3"/>
          <w:numId w:val="1"/>
        </w:numPr>
      </w:pPr>
      <w:r>
        <w:t>tally marks</w:t>
      </w:r>
      <w:r w:rsidR="006A50DC">
        <w:br/>
      </w:r>
      <w:r w:rsidR="006A50DC" w:rsidRPr="006A50DC">
        <w:t>Tally marks were a form of concrete counting where symbols formed a one-to-one correspondence with physical objects or concepts. Eventually shepherds used stones to count their flock.</w:t>
      </w:r>
    </w:p>
    <w:p w14:paraId="79984A86" w14:textId="150D4528" w:rsidR="00A95EAE" w:rsidRDefault="00A95EAE" w:rsidP="00A95EAE">
      <w:pPr>
        <w:pStyle w:val="ListParagraph"/>
        <w:numPr>
          <w:ilvl w:val="3"/>
          <w:numId w:val="1"/>
        </w:numPr>
      </w:pPr>
      <w:r>
        <w:t>tokens</w:t>
      </w:r>
      <w:r w:rsidR="006A50DC">
        <w:br/>
      </w:r>
      <w:hyperlink r:id="rId9" w:history="1">
        <w:r w:rsidR="006A50DC" w:rsidRPr="00B47EF0">
          <w:rPr>
            <w:rStyle w:val="Hyperlink"/>
          </w:rPr>
          <w:t>tokens</w:t>
        </w:r>
      </w:hyperlink>
      <w:r w:rsidR="006A50DC" w:rsidRPr="006A50DC">
        <w:t xml:space="preserve"> were used in the Middle East to count agricultural goods and livestock. Over time, the tokens evolved to represent </w:t>
      </w:r>
      <w:hyperlink r:id="rId10" w:history="1">
        <w:r w:rsidR="006A50DC" w:rsidRPr="00B47EF0">
          <w:rPr>
            <w:rStyle w:val="Hyperlink"/>
          </w:rPr>
          <w:t>abstract quantities</w:t>
        </w:r>
      </w:hyperlink>
      <w:r w:rsidR="006A50DC" w:rsidRPr="006A50DC">
        <w:t xml:space="preserve"> of what was </w:t>
      </w:r>
      <w:proofErr w:type="gramStart"/>
      <w:r w:rsidR="006A50DC" w:rsidRPr="006A50DC">
        <w:t>actually counted</w:t>
      </w:r>
      <w:proofErr w:type="gramEnd"/>
      <w:r w:rsidR="006A50DC" w:rsidRPr="006A50DC">
        <w:t>.</w:t>
      </w:r>
    </w:p>
    <w:p w14:paraId="1363FDB4" w14:textId="725B2D76" w:rsidR="00587519" w:rsidRDefault="00587519" w:rsidP="003B68B4">
      <w:pPr>
        <w:pStyle w:val="ListParagraph"/>
        <w:numPr>
          <w:ilvl w:val="2"/>
          <w:numId w:val="1"/>
        </w:numPr>
      </w:pPr>
      <w:r>
        <w:t>writing</w:t>
      </w:r>
    </w:p>
    <w:p w14:paraId="6C6BBFFC" w14:textId="3FBB1D4D" w:rsidR="00A95EAE" w:rsidRDefault="00A95EAE" w:rsidP="00A95EAE">
      <w:pPr>
        <w:pStyle w:val="ListParagraph"/>
        <w:numPr>
          <w:ilvl w:val="3"/>
          <w:numId w:val="1"/>
        </w:numPr>
      </w:pPr>
      <w:r>
        <w:t>cuneiform</w:t>
      </w:r>
      <w:r w:rsidR="006A50DC">
        <w:br/>
      </w:r>
      <w:r w:rsidR="006A50DC" w:rsidRPr="006A50DC">
        <w:t>These tokens became marks inscribed on tablets that led to the development of cuneiform as a method of writing letters, words and text.</w:t>
      </w:r>
    </w:p>
    <w:p w14:paraId="7A216714" w14:textId="04E936BD" w:rsidR="00A95EAE" w:rsidRDefault="00A95EAE" w:rsidP="00A95EAE">
      <w:pPr>
        <w:pStyle w:val="ListParagraph"/>
        <w:numPr>
          <w:ilvl w:val="3"/>
          <w:numId w:val="1"/>
        </w:numPr>
      </w:pPr>
      <w:r>
        <w:t>alphabets</w:t>
      </w:r>
      <w:r w:rsidR="00B47EF0">
        <w:br/>
      </w:r>
      <w:r w:rsidR="00B47EF0" w:rsidRPr="00B47EF0">
        <w:t xml:space="preserve">An </w:t>
      </w:r>
      <w:hyperlink r:id="rId11" w:history="1">
        <w:r w:rsidR="00B47EF0" w:rsidRPr="00B47EF0">
          <w:rPr>
            <w:rStyle w:val="Hyperlink"/>
          </w:rPr>
          <w:t>alphab</w:t>
        </w:r>
        <w:r w:rsidR="00B47EF0" w:rsidRPr="00B47EF0">
          <w:rPr>
            <w:rStyle w:val="Hyperlink"/>
          </w:rPr>
          <w:t>e</w:t>
        </w:r>
        <w:r w:rsidR="00B47EF0" w:rsidRPr="00B47EF0">
          <w:rPr>
            <w:rStyle w:val="Hyperlink"/>
          </w:rPr>
          <w:t>t</w:t>
        </w:r>
      </w:hyperlink>
      <w:r w:rsidR="00B47EF0" w:rsidRPr="00B47EF0">
        <w:t xml:space="preserve"> is a writing system that uses a standard set of symbols, called letters, to </w:t>
      </w:r>
      <w:proofErr w:type="gramStart"/>
      <w:r w:rsidR="00B47EF0" w:rsidRPr="00B47EF0">
        <w:t>more or less represent</w:t>
      </w:r>
      <w:proofErr w:type="gramEnd"/>
      <w:r w:rsidR="00B47EF0" w:rsidRPr="00B47EF0">
        <w:t xml:space="preserve"> </w:t>
      </w:r>
      <w:proofErr w:type="gramStart"/>
      <w:r w:rsidR="00B47EF0" w:rsidRPr="00B47EF0">
        <w:t>particular sounds</w:t>
      </w:r>
      <w:proofErr w:type="gramEnd"/>
      <w:r w:rsidR="00B47EF0" w:rsidRPr="00B47EF0">
        <w:t xml:space="preserve"> in a spoken language.</w:t>
      </w:r>
    </w:p>
    <w:p w14:paraId="71CB90AB" w14:textId="6A399899" w:rsidR="00B47EF0" w:rsidRDefault="00B47EF0" w:rsidP="00B47EF0">
      <w:pPr>
        <w:pStyle w:val="ListParagraph"/>
        <w:numPr>
          <w:ilvl w:val="2"/>
          <w:numId w:val="1"/>
        </w:numPr>
      </w:pPr>
      <w:r w:rsidRPr="00B47EF0">
        <w:t>Data</w:t>
      </w:r>
    </w:p>
    <w:p w14:paraId="20BC82DC" w14:textId="36AFB9C0" w:rsidR="00B47EF0" w:rsidRDefault="00B47EF0" w:rsidP="00B47EF0">
      <w:pPr>
        <w:pStyle w:val="ListParagraph"/>
        <w:numPr>
          <w:ilvl w:val="3"/>
          <w:numId w:val="1"/>
        </w:numPr>
      </w:pPr>
      <w:r>
        <w:t>composition</w:t>
      </w:r>
      <w:r>
        <w:br/>
      </w:r>
      <w:r w:rsidRPr="00B47EF0">
        <w:t>Data consists of symbols for descriptive facts, figures, observations, and other useful information.</w:t>
      </w:r>
    </w:p>
    <w:p w14:paraId="7996C18F" w14:textId="25E0F3B2" w:rsidR="00B47EF0" w:rsidRDefault="00B47EF0" w:rsidP="00B47EF0">
      <w:pPr>
        <w:pStyle w:val="ListParagraph"/>
        <w:numPr>
          <w:ilvl w:val="3"/>
          <w:numId w:val="1"/>
        </w:numPr>
      </w:pPr>
      <w:r>
        <w:t>use</w:t>
      </w:r>
      <w:r>
        <w:br/>
      </w:r>
      <w:r w:rsidRPr="00B47EF0">
        <w:t>These can be electronically stored as numbers, letters, and text for automatic processing in the computer.</w:t>
      </w:r>
    </w:p>
    <w:p w14:paraId="7A3CB057" w14:textId="62926A45" w:rsidR="00B47EF0" w:rsidRDefault="00B47EF0" w:rsidP="00B47EF0">
      <w:pPr>
        <w:pStyle w:val="ListParagraph"/>
        <w:numPr>
          <w:ilvl w:val="3"/>
          <w:numId w:val="1"/>
        </w:numPr>
      </w:pPr>
      <w:r>
        <w:t>purpose</w:t>
      </w:r>
      <w:r>
        <w:br/>
      </w:r>
      <w:r w:rsidRPr="00B47EF0">
        <w:t>The purpose of data science is to inspect, clean, transform, and interpret raw data to support data-driven decisions.</w:t>
      </w:r>
    </w:p>
    <w:p w14:paraId="294E53DF" w14:textId="2C6C556A" w:rsidR="00A30AD9" w:rsidRDefault="00587519" w:rsidP="003B68B4">
      <w:pPr>
        <w:pStyle w:val="ListParagraph"/>
        <w:numPr>
          <w:ilvl w:val="1"/>
          <w:numId w:val="1"/>
        </w:numPr>
      </w:pPr>
      <w:r>
        <w:t>computer data</w:t>
      </w:r>
    </w:p>
    <w:p w14:paraId="2210D604" w14:textId="631829E9" w:rsidR="00587519" w:rsidRDefault="00587519" w:rsidP="003B68B4">
      <w:pPr>
        <w:pStyle w:val="ListParagraph"/>
        <w:numPr>
          <w:ilvl w:val="2"/>
          <w:numId w:val="1"/>
        </w:numPr>
      </w:pPr>
      <w:r>
        <w:t>counts</w:t>
      </w:r>
    </w:p>
    <w:p w14:paraId="73DA3521" w14:textId="3FBD73B2" w:rsidR="00A95EAE" w:rsidRDefault="00A95EAE" w:rsidP="00A95EAE">
      <w:pPr>
        <w:pStyle w:val="ListParagraph"/>
        <w:numPr>
          <w:ilvl w:val="3"/>
          <w:numId w:val="1"/>
        </w:numPr>
      </w:pPr>
      <w:r>
        <w:t>integers</w:t>
      </w:r>
      <w:r w:rsidR="00B47EF0">
        <w:br/>
      </w:r>
      <w:r w:rsidR="00B47EF0" w:rsidRPr="00B47EF0">
        <w:t>negative and positive whole numbers, without fractions</w:t>
      </w:r>
    </w:p>
    <w:p w14:paraId="4AC66B4B" w14:textId="68A03E5A" w:rsidR="00587519" w:rsidRDefault="00587519" w:rsidP="003B68B4">
      <w:pPr>
        <w:pStyle w:val="ListParagraph"/>
        <w:numPr>
          <w:ilvl w:val="2"/>
          <w:numId w:val="1"/>
        </w:numPr>
      </w:pPr>
      <w:r>
        <w:t>measurements</w:t>
      </w:r>
    </w:p>
    <w:p w14:paraId="63D2F5F4" w14:textId="7370C154" w:rsidR="00A95EAE" w:rsidRDefault="00A95EAE" w:rsidP="00A95EAE">
      <w:pPr>
        <w:pStyle w:val="ListParagraph"/>
        <w:numPr>
          <w:ilvl w:val="3"/>
          <w:numId w:val="1"/>
        </w:numPr>
      </w:pPr>
      <w:r>
        <w:t>reals</w:t>
      </w:r>
      <w:r w:rsidR="00B47EF0">
        <w:br/>
      </w:r>
      <w:r w:rsidR="00B47EF0" w:rsidRPr="00B47EF0">
        <w:t>continuous real numbers with fractions</w:t>
      </w:r>
    </w:p>
    <w:p w14:paraId="60AF3FAF" w14:textId="55699729" w:rsidR="00587519" w:rsidRDefault="00587519" w:rsidP="003B68B4">
      <w:pPr>
        <w:pStyle w:val="ListParagraph"/>
        <w:numPr>
          <w:ilvl w:val="2"/>
          <w:numId w:val="1"/>
        </w:numPr>
      </w:pPr>
      <w:r>
        <w:t>text</w:t>
      </w:r>
      <w:r w:rsidR="00B47EF0">
        <w:br/>
        <w:t>s</w:t>
      </w:r>
      <w:r w:rsidR="00B47EF0" w:rsidRPr="00B47EF0">
        <w:t>equences of text characters</w:t>
      </w:r>
    </w:p>
    <w:p w14:paraId="19E50A6D" w14:textId="5E7A3184" w:rsidR="00A95EAE" w:rsidRDefault="00A95EAE" w:rsidP="00A95EAE">
      <w:pPr>
        <w:pStyle w:val="ListParagraph"/>
        <w:numPr>
          <w:ilvl w:val="3"/>
          <w:numId w:val="1"/>
        </w:numPr>
      </w:pPr>
      <w:r>
        <w:lastRenderedPageBreak/>
        <w:t>words</w:t>
      </w:r>
    </w:p>
    <w:p w14:paraId="4447EE0B" w14:textId="0D504462" w:rsidR="00A95EAE" w:rsidRDefault="00A95EAE" w:rsidP="00A95EAE">
      <w:pPr>
        <w:pStyle w:val="ListParagraph"/>
        <w:numPr>
          <w:ilvl w:val="3"/>
          <w:numId w:val="1"/>
        </w:numPr>
      </w:pPr>
      <w:r>
        <w:t>characters</w:t>
      </w:r>
    </w:p>
    <w:p w14:paraId="2EA5C3D2" w14:textId="604210A1" w:rsidR="0098748F" w:rsidRDefault="0098748F" w:rsidP="0098748F">
      <w:pPr>
        <w:pStyle w:val="ListParagraph"/>
        <w:numPr>
          <w:ilvl w:val="4"/>
          <w:numId w:val="1"/>
        </w:numPr>
      </w:pPr>
      <w:hyperlink r:id="rId12" w:history="1">
        <w:r w:rsidRPr="0098748F">
          <w:rPr>
            <w:rStyle w:val="Hyperlink"/>
          </w:rPr>
          <w:t>morse code</w:t>
        </w:r>
      </w:hyperlink>
      <w:r>
        <w:t xml:space="preserve">, </w:t>
      </w:r>
      <w:hyperlink r:id="rId13" w:history="1">
        <w:r w:rsidRPr="0098748F">
          <w:rPr>
            <w:rStyle w:val="Hyperlink"/>
          </w:rPr>
          <w:t>Baudot code</w:t>
        </w:r>
      </w:hyperlink>
      <w:r>
        <w:t xml:space="preserve">, Hollerith </w:t>
      </w:r>
      <w:hyperlink r:id="rId14" w:history="1">
        <w:r w:rsidRPr="0098748F">
          <w:rPr>
            <w:rStyle w:val="Hyperlink"/>
          </w:rPr>
          <w:t>punch cards</w:t>
        </w:r>
      </w:hyperlink>
      <w:r>
        <w:t xml:space="preserve">, </w:t>
      </w:r>
      <w:hyperlink r:id="rId15" w:history="1">
        <w:r w:rsidRPr="0098748F">
          <w:rPr>
            <w:rStyle w:val="Hyperlink"/>
          </w:rPr>
          <w:t>ascii</w:t>
        </w:r>
      </w:hyperlink>
      <w:r>
        <w:t xml:space="preserve">, </w:t>
      </w:r>
      <w:hyperlink r:id="rId16" w:history="1">
        <w:r w:rsidRPr="0098748F">
          <w:rPr>
            <w:rStyle w:val="Hyperlink"/>
          </w:rPr>
          <w:t>utf-8</w:t>
        </w:r>
      </w:hyperlink>
      <w:r>
        <w:t xml:space="preserve">, </w:t>
      </w:r>
      <w:hyperlink r:id="rId17" w:history="1">
        <w:proofErr w:type="spellStart"/>
        <w:r w:rsidRPr="0098748F">
          <w:rPr>
            <w:rStyle w:val="Hyperlink"/>
          </w:rPr>
          <w:t>unicode</w:t>
        </w:r>
        <w:proofErr w:type="spellEnd"/>
      </w:hyperlink>
    </w:p>
    <w:p w14:paraId="57374B43" w14:textId="7B683D5C" w:rsidR="007E7E59" w:rsidRDefault="00587519" w:rsidP="003B68B4">
      <w:pPr>
        <w:pStyle w:val="ListParagraph"/>
        <w:numPr>
          <w:ilvl w:val="1"/>
          <w:numId w:val="1"/>
        </w:numPr>
      </w:pPr>
      <w:r>
        <w:t>data types</w:t>
      </w:r>
    </w:p>
    <w:p w14:paraId="26FF1904" w14:textId="77777777" w:rsidR="00587519" w:rsidRDefault="00587519" w:rsidP="003B68B4">
      <w:pPr>
        <w:pStyle w:val="ListParagraph"/>
        <w:numPr>
          <w:ilvl w:val="2"/>
          <w:numId w:val="1"/>
        </w:numPr>
      </w:pPr>
      <w:r>
        <w:t>integers</w:t>
      </w:r>
    </w:p>
    <w:p w14:paraId="66C02598" w14:textId="4083FD15" w:rsidR="00A95EAE" w:rsidRDefault="00A95EAE" w:rsidP="00A95EAE">
      <w:pPr>
        <w:pStyle w:val="ListParagraph"/>
        <w:numPr>
          <w:ilvl w:val="3"/>
          <w:numId w:val="1"/>
        </w:numPr>
      </w:pPr>
      <w:r>
        <w:t>signed</w:t>
      </w:r>
    </w:p>
    <w:p w14:paraId="290E397B" w14:textId="46310776" w:rsidR="00A95EAE" w:rsidRDefault="00A95EAE" w:rsidP="00A95EAE">
      <w:pPr>
        <w:pStyle w:val="ListParagraph"/>
        <w:numPr>
          <w:ilvl w:val="3"/>
          <w:numId w:val="1"/>
        </w:numPr>
      </w:pPr>
      <w:r>
        <w:t>unlimited</w:t>
      </w:r>
    </w:p>
    <w:p w14:paraId="236F6E72" w14:textId="62401BE5" w:rsidR="00587519" w:rsidRDefault="00A95EAE" w:rsidP="003B68B4">
      <w:pPr>
        <w:pStyle w:val="ListParagraph"/>
        <w:numPr>
          <w:ilvl w:val="2"/>
          <w:numId w:val="1"/>
        </w:numPr>
      </w:pPr>
      <w:r>
        <w:t>floats</w:t>
      </w:r>
    </w:p>
    <w:p w14:paraId="04ECC38A" w14:textId="77777777" w:rsidR="00587519" w:rsidRDefault="00587519" w:rsidP="003B68B4">
      <w:pPr>
        <w:pStyle w:val="ListParagraph"/>
        <w:numPr>
          <w:ilvl w:val="2"/>
          <w:numId w:val="1"/>
        </w:numPr>
      </w:pPr>
      <w:r>
        <w:t>strings</w:t>
      </w:r>
    </w:p>
    <w:p w14:paraId="52F279D9" w14:textId="7BD2AACE" w:rsidR="003C0D7F" w:rsidRDefault="00664D5B" w:rsidP="003B68B4">
      <w:pPr>
        <w:pStyle w:val="ListParagraph"/>
        <w:numPr>
          <w:ilvl w:val="2"/>
          <w:numId w:val="1"/>
        </w:numPr>
      </w:pPr>
      <w:r>
        <w:t>Booleans</w:t>
      </w:r>
      <w:r>
        <w:br/>
      </w:r>
      <w:r w:rsidRPr="00664D5B">
        <w:t>whether a condition or state is true or not</w:t>
      </w:r>
    </w:p>
    <w:p w14:paraId="0CBF4AC1" w14:textId="49A260F0" w:rsidR="007E7E59" w:rsidRDefault="00587519" w:rsidP="003B68B4">
      <w:pPr>
        <w:pStyle w:val="ListParagraph"/>
        <w:numPr>
          <w:ilvl w:val="1"/>
          <w:numId w:val="1"/>
        </w:numPr>
      </w:pPr>
      <w:r>
        <w:t>data structures</w:t>
      </w:r>
    </w:p>
    <w:p w14:paraId="4E2227F8" w14:textId="3CBF3848" w:rsidR="00587519" w:rsidRDefault="00587519" w:rsidP="003B68B4">
      <w:pPr>
        <w:pStyle w:val="ListParagraph"/>
        <w:numPr>
          <w:ilvl w:val="2"/>
          <w:numId w:val="1"/>
        </w:numPr>
      </w:pPr>
      <w:r>
        <w:t>lists</w:t>
      </w:r>
    </w:p>
    <w:p w14:paraId="7322B9C0" w14:textId="3F2FD518" w:rsidR="00587519" w:rsidRDefault="00587519" w:rsidP="003B68B4">
      <w:pPr>
        <w:pStyle w:val="ListParagraph"/>
        <w:numPr>
          <w:ilvl w:val="2"/>
          <w:numId w:val="1"/>
        </w:numPr>
      </w:pPr>
      <w:r>
        <w:t>dictionaries</w:t>
      </w:r>
    </w:p>
    <w:p w14:paraId="6651CC7E" w14:textId="33A204EB" w:rsidR="00587519" w:rsidRDefault="00587519" w:rsidP="003B68B4">
      <w:pPr>
        <w:pStyle w:val="ListParagraph"/>
        <w:numPr>
          <w:ilvl w:val="1"/>
          <w:numId w:val="1"/>
        </w:numPr>
      </w:pPr>
      <w:r>
        <w:t>placeholders</w:t>
      </w:r>
    </w:p>
    <w:p w14:paraId="1A6ED488" w14:textId="6772FF7E" w:rsidR="00587519" w:rsidRDefault="00587519" w:rsidP="003B68B4">
      <w:pPr>
        <w:pStyle w:val="ListParagraph"/>
        <w:numPr>
          <w:ilvl w:val="2"/>
          <w:numId w:val="1"/>
        </w:numPr>
      </w:pPr>
      <w:r>
        <w:t>data state</w:t>
      </w:r>
    </w:p>
    <w:p w14:paraId="405FC41E" w14:textId="77A89BD3" w:rsidR="00587519" w:rsidRDefault="00587519" w:rsidP="003B68B4">
      <w:pPr>
        <w:pStyle w:val="ListParagraph"/>
        <w:numPr>
          <w:ilvl w:val="2"/>
          <w:numId w:val="1"/>
        </w:numPr>
      </w:pPr>
      <w:r>
        <w:t>variables</w:t>
      </w:r>
    </w:p>
    <w:p w14:paraId="0AAE0108" w14:textId="77777777" w:rsidR="00587519" w:rsidRDefault="00587519" w:rsidP="003B68B4">
      <w:pPr>
        <w:pStyle w:val="ListParagraph"/>
        <w:numPr>
          <w:ilvl w:val="1"/>
          <w:numId w:val="1"/>
        </w:numPr>
      </w:pPr>
      <w:r>
        <w:t>statements</w:t>
      </w:r>
    </w:p>
    <w:p w14:paraId="3583A4CB" w14:textId="29608A5B" w:rsidR="00587519" w:rsidRDefault="00587519" w:rsidP="003B68B4">
      <w:pPr>
        <w:pStyle w:val="ListParagraph"/>
        <w:numPr>
          <w:ilvl w:val="2"/>
          <w:numId w:val="1"/>
        </w:numPr>
      </w:pPr>
      <w:r>
        <w:t>assignment</w:t>
      </w:r>
    </w:p>
    <w:p w14:paraId="79561DE0" w14:textId="0653CB94" w:rsidR="00A95EAE" w:rsidRDefault="00A95EAE" w:rsidP="00A95EAE">
      <w:pPr>
        <w:pStyle w:val="ListParagraph"/>
        <w:numPr>
          <w:ilvl w:val="3"/>
          <w:numId w:val="1"/>
        </w:numPr>
      </w:pPr>
      <w:r>
        <w:t>direct</w:t>
      </w:r>
    </w:p>
    <w:p w14:paraId="6EA032E2" w14:textId="058D93A3" w:rsidR="00A95EAE" w:rsidRDefault="00A95EAE" w:rsidP="00A95EAE">
      <w:pPr>
        <w:pStyle w:val="ListParagraph"/>
        <w:numPr>
          <w:ilvl w:val="3"/>
          <w:numId w:val="1"/>
        </w:numPr>
      </w:pPr>
      <w:r>
        <w:t>operation</w:t>
      </w:r>
    </w:p>
    <w:p w14:paraId="267121A7" w14:textId="05A26AA5" w:rsidR="00587519" w:rsidRDefault="00587519" w:rsidP="003B68B4">
      <w:pPr>
        <w:pStyle w:val="ListParagraph"/>
        <w:numPr>
          <w:ilvl w:val="2"/>
          <w:numId w:val="1"/>
        </w:numPr>
      </w:pPr>
      <w:r>
        <w:t xml:space="preserve">control </w:t>
      </w:r>
    </w:p>
    <w:p w14:paraId="5D24C873" w14:textId="77777777" w:rsidR="00587519" w:rsidRDefault="00587519" w:rsidP="003B68B4">
      <w:pPr>
        <w:pStyle w:val="ListParagraph"/>
        <w:numPr>
          <w:ilvl w:val="3"/>
          <w:numId w:val="1"/>
        </w:numPr>
      </w:pPr>
      <w:proofErr w:type="gramStart"/>
      <w:r>
        <w:t>if</w:t>
      </w:r>
      <w:proofErr w:type="gramEnd"/>
    </w:p>
    <w:p w14:paraId="672ADA3D" w14:textId="77777777" w:rsidR="00587519" w:rsidRDefault="00587519" w:rsidP="003B68B4">
      <w:pPr>
        <w:pStyle w:val="ListParagraph"/>
        <w:numPr>
          <w:ilvl w:val="3"/>
          <w:numId w:val="1"/>
        </w:numPr>
      </w:pPr>
      <w:r>
        <w:t>match</w:t>
      </w:r>
    </w:p>
    <w:p w14:paraId="720336AA" w14:textId="77777777" w:rsidR="00587519" w:rsidRDefault="00587519" w:rsidP="003B68B4">
      <w:pPr>
        <w:pStyle w:val="ListParagraph"/>
        <w:numPr>
          <w:ilvl w:val="3"/>
          <w:numId w:val="1"/>
        </w:numPr>
      </w:pPr>
      <w:r>
        <w:t>for</w:t>
      </w:r>
    </w:p>
    <w:p w14:paraId="0055162B" w14:textId="77777777" w:rsidR="00587519" w:rsidRDefault="00587519" w:rsidP="003B68B4">
      <w:pPr>
        <w:pStyle w:val="ListParagraph"/>
        <w:numPr>
          <w:ilvl w:val="3"/>
          <w:numId w:val="1"/>
        </w:numPr>
      </w:pPr>
      <w:r>
        <w:t>while</w:t>
      </w:r>
    </w:p>
    <w:p w14:paraId="5875C40E" w14:textId="19A2DA95" w:rsidR="007E7E59" w:rsidRDefault="00587519" w:rsidP="003B68B4">
      <w:pPr>
        <w:pStyle w:val="ListParagraph"/>
        <w:numPr>
          <w:ilvl w:val="1"/>
          <w:numId w:val="1"/>
        </w:numPr>
      </w:pPr>
      <w:r>
        <w:t>programs</w:t>
      </w:r>
    </w:p>
    <w:p w14:paraId="286A97FA" w14:textId="06BA53C1" w:rsidR="00587519" w:rsidRDefault="00587519" w:rsidP="003B68B4">
      <w:pPr>
        <w:pStyle w:val="ListParagraph"/>
        <w:numPr>
          <w:ilvl w:val="2"/>
          <w:numId w:val="1"/>
        </w:numPr>
      </w:pPr>
      <w:r>
        <w:t>source</w:t>
      </w:r>
    </w:p>
    <w:p w14:paraId="163BA52B" w14:textId="1FD06D51" w:rsidR="00A95EAE" w:rsidRDefault="00A95EAE" w:rsidP="00A95EAE">
      <w:pPr>
        <w:pStyle w:val="ListParagraph"/>
        <w:numPr>
          <w:ilvl w:val="3"/>
          <w:numId w:val="1"/>
        </w:numPr>
      </w:pPr>
      <w:r>
        <w:t>text</w:t>
      </w:r>
    </w:p>
    <w:p w14:paraId="5467BC70" w14:textId="1CC5890B" w:rsidR="00A95EAE" w:rsidRDefault="00A95EAE" w:rsidP="00A95EAE">
      <w:pPr>
        <w:pStyle w:val="ListParagraph"/>
        <w:numPr>
          <w:ilvl w:val="3"/>
          <w:numId w:val="1"/>
        </w:numPr>
      </w:pPr>
      <w:r>
        <w:t>.</w:t>
      </w:r>
      <w:proofErr w:type="spellStart"/>
      <w:r>
        <w:t>py</w:t>
      </w:r>
      <w:proofErr w:type="spellEnd"/>
      <w:r>
        <w:t xml:space="preserve"> extension</w:t>
      </w:r>
    </w:p>
    <w:p w14:paraId="6C967334" w14:textId="2897193F" w:rsidR="00587519" w:rsidRDefault="00587519" w:rsidP="003B68B4">
      <w:pPr>
        <w:pStyle w:val="ListParagraph"/>
        <w:numPr>
          <w:ilvl w:val="2"/>
          <w:numId w:val="1"/>
        </w:numPr>
      </w:pPr>
      <w:r>
        <w:t>comments</w:t>
      </w:r>
    </w:p>
    <w:p w14:paraId="3F5C07AD" w14:textId="33E85212" w:rsidR="00A95EAE" w:rsidRDefault="00A95EAE" w:rsidP="00A95EAE">
      <w:pPr>
        <w:pStyle w:val="ListParagraph"/>
        <w:numPr>
          <w:ilvl w:val="3"/>
          <w:numId w:val="1"/>
        </w:numPr>
      </w:pPr>
      <w:r>
        <w:t>one line</w:t>
      </w:r>
    </w:p>
    <w:p w14:paraId="2E5408C3" w14:textId="72056AFA" w:rsidR="00A95EAE" w:rsidRDefault="00A95EAE" w:rsidP="00A95EAE">
      <w:pPr>
        <w:pStyle w:val="ListParagraph"/>
        <w:numPr>
          <w:ilvl w:val="3"/>
          <w:numId w:val="1"/>
        </w:numPr>
      </w:pPr>
      <w:r>
        <w:t>multi-line</w:t>
      </w:r>
    </w:p>
    <w:p w14:paraId="5197D3CC" w14:textId="1DAE673A" w:rsidR="00587519" w:rsidRDefault="00587519" w:rsidP="003B68B4">
      <w:pPr>
        <w:pStyle w:val="ListParagraph"/>
        <w:numPr>
          <w:ilvl w:val="2"/>
          <w:numId w:val="1"/>
        </w:numPr>
      </w:pPr>
      <w:r>
        <w:t>lines</w:t>
      </w:r>
    </w:p>
    <w:p w14:paraId="08E3E5A7" w14:textId="0D1E8805" w:rsidR="00A95EAE" w:rsidRDefault="00A95EAE" w:rsidP="00A95EAE">
      <w:pPr>
        <w:pStyle w:val="ListParagraph"/>
        <w:numPr>
          <w:ilvl w:val="3"/>
          <w:numId w:val="1"/>
        </w:numPr>
      </w:pPr>
      <w:r>
        <w:t>single</w:t>
      </w:r>
    </w:p>
    <w:p w14:paraId="76774A46" w14:textId="2D407F7D" w:rsidR="00A95EAE" w:rsidRDefault="00A95EAE" w:rsidP="00A95EAE">
      <w:pPr>
        <w:pStyle w:val="ListParagraph"/>
        <w:numPr>
          <w:ilvl w:val="3"/>
          <w:numId w:val="1"/>
        </w:numPr>
      </w:pPr>
      <w:r>
        <w:t>continuation</w:t>
      </w:r>
    </w:p>
    <w:p w14:paraId="5BA76B7A" w14:textId="70EFAA70" w:rsidR="00A30AD9" w:rsidRDefault="00587519" w:rsidP="003B68B4">
      <w:pPr>
        <w:pStyle w:val="ListParagraph"/>
        <w:numPr>
          <w:ilvl w:val="1"/>
          <w:numId w:val="1"/>
        </w:numPr>
      </w:pPr>
      <w:r>
        <w:t>program input output</w:t>
      </w:r>
    </w:p>
    <w:p w14:paraId="4FFB05A1" w14:textId="14F7DDDB" w:rsidR="00587519" w:rsidRDefault="00587519" w:rsidP="003B68B4">
      <w:pPr>
        <w:pStyle w:val="ListParagraph"/>
        <w:numPr>
          <w:ilvl w:val="2"/>
          <w:numId w:val="1"/>
        </w:numPr>
      </w:pPr>
      <w:r>
        <w:t>reading</w:t>
      </w:r>
    </w:p>
    <w:p w14:paraId="072AB8F6" w14:textId="496621C6" w:rsidR="00A95EAE" w:rsidRDefault="00A95EAE" w:rsidP="00A95EAE">
      <w:pPr>
        <w:pStyle w:val="ListParagraph"/>
        <w:numPr>
          <w:ilvl w:val="3"/>
          <w:numId w:val="1"/>
        </w:numPr>
      </w:pPr>
      <w:r>
        <w:t>text</w:t>
      </w:r>
    </w:p>
    <w:p w14:paraId="6F3B18FF" w14:textId="2DA38E0B" w:rsidR="00A95EAE" w:rsidRDefault="00A95EAE" w:rsidP="00A95EAE">
      <w:pPr>
        <w:pStyle w:val="ListParagraph"/>
        <w:numPr>
          <w:ilvl w:val="3"/>
          <w:numId w:val="1"/>
        </w:numPr>
      </w:pPr>
      <w:r>
        <w:t>csv</w:t>
      </w:r>
    </w:p>
    <w:p w14:paraId="17345D40" w14:textId="30759029" w:rsidR="00587519" w:rsidRDefault="00587519" w:rsidP="003B68B4">
      <w:pPr>
        <w:pStyle w:val="ListParagraph"/>
        <w:numPr>
          <w:ilvl w:val="2"/>
          <w:numId w:val="1"/>
        </w:numPr>
      </w:pPr>
      <w:r>
        <w:t>writing</w:t>
      </w:r>
    </w:p>
    <w:p w14:paraId="1C4992E7" w14:textId="4151AF15" w:rsidR="00A95EAE" w:rsidRDefault="00A95EAE" w:rsidP="00A95EAE">
      <w:pPr>
        <w:pStyle w:val="ListParagraph"/>
        <w:numPr>
          <w:ilvl w:val="3"/>
          <w:numId w:val="1"/>
        </w:numPr>
      </w:pPr>
      <w:r>
        <w:t>text</w:t>
      </w:r>
    </w:p>
    <w:p w14:paraId="252FBE05" w14:textId="5FE98047" w:rsidR="007E7E59" w:rsidRDefault="00587519" w:rsidP="003B68B4">
      <w:pPr>
        <w:pStyle w:val="ListParagraph"/>
        <w:numPr>
          <w:ilvl w:val="1"/>
          <w:numId w:val="1"/>
        </w:numPr>
      </w:pPr>
      <w:r>
        <w:t>examples</w:t>
      </w:r>
    </w:p>
    <w:p w14:paraId="05B9D994" w14:textId="5F6C8DFA" w:rsidR="00587519" w:rsidRPr="0095744E" w:rsidRDefault="00587519" w:rsidP="003B68B4">
      <w:pPr>
        <w:pStyle w:val="ListParagraph"/>
        <w:numPr>
          <w:ilvl w:val="2"/>
          <w:numId w:val="1"/>
        </w:numPr>
      </w:pPr>
      <w:r>
        <w:t>audible data</w:t>
      </w:r>
    </w:p>
    <w:sectPr w:rsidR="00587519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291E"/>
    <w:multiLevelType w:val="multilevel"/>
    <w:tmpl w:val="C0203FAE"/>
    <w:lvl w:ilvl="0">
      <w:start w:val="1"/>
      <w:numFmt w:val="none"/>
      <w:lvlText w:val="- 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  + 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    - 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      + 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        - 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          + 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            - 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            + 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              - 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1A07A2C"/>
    <w:multiLevelType w:val="multilevel"/>
    <w:tmpl w:val="650CEF98"/>
    <w:lvl w:ilvl="0">
      <w:start w:val="1"/>
      <w:numFmt w:val="none"/>
      <w:suff w:val="space"/>
      <w:lvlText w:val="- 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space"/>
      <w:lvlText w:val="  + 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    - "/>
      <w:lvlJc w:val="left"/>
      <w:pPr>
        <w:ind w:left="1080" w:hanging="360"/>
      </w:pPr>
      <w:rPr>
        <w:rFonts w:hint="default"/>
      </w:rPr>
    </w:lvl>
    <w:lvl w:ilvl="3">
      <w:start w:val="1"/>
      <w:numFmt w:val="none"/>
      <w:suff w:val="space"/>
      <w:lvlText w:val="      + "/>
      <w:lvlJc w:val="left"/>
      <w:pPr>
        <w:ind w:left="1440" w:hanging="360"/>
      </w:pPr>
      <w:rPr>
        <w:rFonts w:hint="default"/>
      </w:rPr>
    </w:lvl>
    <w:lvl w:ilvl="4">
      <w:start w:val="1"/>
      <w:numFmt w:val="none"/>
      <w:suff w:val="space"/>
      <w:lvlText w:val="        - "/>
      <w:lvlJc w:val="left"/>
      <w:pPr>
        <w:ind w:left="1800" w:hanging="360"/>
      </w:pPr>
      <w:rPr>
        <w:rFonts w:hint="default"/>
      </w:rPr>
    </w:lvl>
    <w:lvl w:ilvl="5">
      <w:start w:val="1"/>
      <w:numFmt w:val="none"/>
      <w:suff w:val="space"/>
      <w:lvlText w:val="          + "/>
      <w:lvlJc w:val="left"/>
      <w:pPr>
        <w:ind w:left="2160" w:hanging="360"/>
      </w:pPr>
      <w:rPr>
        <w:rFonts w:hint="default"/>
      </w:rPr>
    </w:lvl>
    <w:lvl w:ilvl="6">
      <w:start w:val="1"/>
      <w:numFmt w:val="none"/>
      <w:suff w:val="space"/>
      <w:lvlText w:val="            - "/>
      <w:lvlJc w:val="left"/>
      <w:pPr>
        <w:ind w:left="2520" w:hanging="360"/>
      </w:pPr>
      <w:rPr>
        <w:rFonts w:hint="default"/>
      </w:rPr>
    </w:lvl>
    <w:lvl w:ilvl="7">
      <w:start w:val="1"/>
      <w:numFmt w:val="none"/>
      <w:suff w:val="space"/>
      <w:lvlText w:val="            + "/>
      <w:lvlJc w:val="left"/>
      <w:pPr>
        <w:ind w:left="2880" w:hanging="360"/>
      </w:pPr>
      <w:rPr>
        <w:rFonts w:hint="default"/>
      </w:rPr>
    </w:lvl>
    <w:lvl w:ilvl="8">
      <w:start w:val="1"/>
      <w:numFmt w:val="none"/>
      <w:suff w:val="space"/>
      <w:lvlText w:val="              - "/>
      <w:lvlJc w:val="left"/>
      <w:pPr>
        <w:ind w:left="3240" w:hanging="360"/>
      </w:pPr>
      <w:rPr>
        <w:rFonts w:hint="default"/>
      </w:rPr>
    </w:lvl>
  </w:abstractNum>
  <w:num w:numId="1" w16cid:durableId="650064741">
    <w:abstractNumId w:val="1"/>
  </w:num>
  <w:num w:numId="2" w16cid:durableId="11813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D9"/>
    <w:rsid w:val="00137D0F"/>
    <w:rsid w:val="001C7E13"/>
    <w:rsid w:val="003B68B4"/>
    <w:rsid w:val="003C0D7F"/>
    <w:rsid w:val="003E0B2F"/>
    <w:rsid w:val="004B6ED5"/>
    <w:rsid w:val="00587519"/>
    <w:rsid w:val="005D6CB4"/>
    <w:rsid w:val="00664D5B"/>
    <w:rsid w:val="006661BA"/>
    <w:rsid w:val="006A50DC"/>
    <w:rsid w:val="007E7E59"/>
    <w:rsid w:val="008023FE"/>
    <w:rsid w:val="008A28D0"/>
    <w:rsid w:val="0095744E"/>
    <w:rsid w:val="0098748F"/>
    <w:rsid w:val="009C6B63"/>
    <w:rsid w:val="00A30AD9"/>
    <w:rsid w:val="00A703C7"/>
    <w:rsid w:val="00A95EAE"/>
    <w:rsid w:val="00B47EF0"/>
    <w:rsid w:val="00BB68F6"/>
    <w:rsid w:val="00C27523"/>
    <w:rsid w:val="00CB6DCB"/>
    <w:rsid w:val="00CE4F48"/>
    <w:rsid w:val="00F2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A894"/>
  <w15:chartTrackingRefBased/>
  <w15:docId w15:val="{BA460E21-0CFB-4FEE-9DCA-3DD3210A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B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7E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E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D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%3A%2F%2Fafrolegends.com%2F2019%2F05%2F17%2Fthe-lebombo-bone-the-oldest-mathematical-artifact-in-the-world%2F" TargetMode="External"/><Relationship Id="rId13" Type="http://schemas.openxmlformats.org/officeDocument/2006/relationships/hyperlink" Target="https://en.wikipedia.org/wiki/Baudot_cod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%3A%2F%2Fwww.itv.com%2Fnews%2Ftyne-tees%2F2023-01-05%2Famateur-archaeologist-helps-crack-ice-age-cave-art-code" TargetMode="External"/><Relationship Id="rId12" Type="http://schemas.openxmlformats.org/officeDocument/2006/relationships/hyperlink" Target="https://en.wikipedia.org/wiki/Morse_code" TargetMode="External"/><Relationship Id="rId17" Type="http://schemas.openxmlformats.org/officeDocument/2006/relationships/hyperlink" Target="https://townsendcenter.berkeley.edu/blog/all-mimsy-were-borogoves-brief-introduction-unicode-standa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lunduke.locals.com/post/4188788/the-unlikely-story-of-utf-8-the-text-encoding-of-the-we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%3A%2F%2Fwww.nytimes.com%2F2021%2F01%2F13%2Fscience%2Fcave-painting-indonesia.html" TargetMode="External"/><Relationship Id="rId11" Type="http://schemas.openxmlformats.org/officeDocument/2006/relationships/hyperlink" Target="https://www.history.com/articles/who-created-the-first-alphabet" TargetMode="External"/><Relationship Id="rId5" Type="http://schemas.openxmlformats.org/officeDocument/2006/relationships/hyperlink" Target="https://www.google.com/url?q=https%3A%2F%2Fwww.nytimes.com%2F2026%2F01%2F22%2Fworld%2Fasia%2Findonesia-handprint-rock-art-research.html" TargetMode="External"/><Relationship Id="rId15" Type="http://schemas.openxmlformats.org/officeDocument/2006/relationships/hyperlink" Target="https://www.digikey.com/en/maker/tutorials/2024/ascii-the-history-behind-encoding" TargetMode="External"/><Relationship Id="rId10" Type="http://schemas.openxmlformats.org/officeDocument/2006/relationships/hyperlink" Target="https://www.google.com/url?q=https%3A%2F%2Fsites.utexas.edu%2Fdsb%2Fain-ghazal%2Ftokens-and-writing-the-cognitive-development%2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%3A%2F%2Fwww.thoughtco.com%2Fclay-tokens-mesopotamian-writing-171673" TargetMode="External"/><Relationship Id="rId14" Type="http://schemas.openxmlformats.org/officeDocument/2006/relationships/hyperlink" Target="https://en.wikipedia.org/wiki/Punched_car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shn\AppData\Roaming\Microsoft\Templates\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Outline.dotm</Template>
  <TotalTime>388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9</cp:revision>
  <dcterms:created xsi:type="dcterms:W3CDTF">2026-08-24T20:09:00Z</dcterms:created>
  <dcterms:modified xsi:type="dcterms:W3CDTF">2026-08-25T16:55:00Z</dcterms:modified>
</cp:coreProperties>
</file>