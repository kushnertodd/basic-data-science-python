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F3B9A" w14:textId="77777777" w:rsidR="00A30AD9" w:rsidRDefault="00A30AD9" w:rsidP="00A30AD9">
      <w:pPr>
        <w:pStyle w:val="ListParagraph"/>
        <w:numPr>
          <w:ilvl w:val="0"/>
          <w:numId w:val="1"/>
        </w:numPr>
      </w:pPr>
      <w:r>
        <w:t>Basic Data Science Python</w:t>
      </w:r>
    </w:p>
    <w:p w14:paraId="09452BFD" w14:textId="08628878" w:rsidR="00C27523" w:rsidRDefault="007E7E59" w:rsidP="00137D0F">
      <w:pPr>
        <w:pStyle w:val="ListParagraph"/>
        <w:numPr>
          <w:ilvl w:val="1"/>
          <w:numId w:val="1"/>
        </w:numPr>
      </w:pPr>
      <w:r>
        <w:t>Data Origin</w:t>
      </w:r>
    </w:p>
    <w:p w14:paraId="294E53DF" w14:textId="0F9604DC" w:rsidR="00A30AD9" w:rsidRDefault="00A30AD9" w:rsidP="00A30AD9">
      <w:pPr>
        <w:pStyle w:val="ListParagraph"/>
        <w:numPr>
          <w:ilvl w:val="1"/>
          <w:numId w:val="1"/>
        </w:numPr>
      </w:pPr>
      <w:r>
        <w:t>Computer Data</w:t>
      </w:r>
    </w:p>
    <w:p w14:paraId="57374B43" w14:textId="35E0EC11" w:rsidR="007E7E59" w:rsidRDefault="007E7E59" w:rsidP="007E7E59">
      <w:pPr>
        <w:pStyle w:val="ListParagraph"/>
        <w:numPr>
          <w:ilvl w:val="1"/>
          <w:numId w:val="1"/>
        </w:numPr>
      </w:pPr>
      <w:r>
        <w:t>Data Types</w:t>
      </w:r>
    </w:p>
    <w:p w14:paraId="0CBF4AC1" w14:textId="77777777" w:rsidR="007E7E59" w:rsidRDefault="007E7E59" w:rsidP="007E7E59">
      <w:pPr>
        <w:pStyle w:val="ListParagraph"/>
        <w:numPr>
          <w:ilvl w:val="1"/>
          <w:numId w:val="1"/>
        </w:numPr>
      </w:pPr>
      <w:r>
        <w:t>Data Structures</w:t>
      </w:r>
    </w:p>
    <w:p w14:paraId="3CF44C15" w14:textId="77777777" w:rsidR="00A30AD9" w:rsidRDefault="00A30AD9" w:rsidP="00A30AD9">
      <w:pPr>
        <w:pStyle w:val="ListParagraph"/>
        <w:numPr>
          <w:ilvl w:val="1"/>
          <w:numId w:val="1"/>
        </w:numPr>
      </w:pPr>
      <w:r>
        <w:t>Control Statements</w:t>
      </w:r>
    </w:p>
    <w:p w14:paraId="0D178DCB" w14:textId="77777777" w:rsidR="00A30AD9" w:rsidRDefault="00A30AD9" w:rsidP="00A30AD9">
      <w:pPr>
        <w:pStyle w:val="ListParagraph"/>
        <w:numPr>
          <w:ilvl w:val="1"/>
          <w:numId w:val="1"/>
        </w:numPr>
      </w:pPr>
      <w:r>
        <w:t>Placeholders</w:t>
      </w:r>
    </w:p>
    <w:p w14:paraId="5875C40E" w14:textId="77777777" w:rsidR="007E7E59" w:rsidRDefault="007E7E59" w:rsidP="007E7E59">
      <w:pPr>
        <w:pStyle w:val="ListParagraph"/>
        <w:numPr>
          <w:ilvl w:val="1"/>
          <w:numId w:val="1"/>
        </w:numPr>
      </w:pPr>
      <w:r>
        <w:t>Programs</w:t>
      </w:r>
    </w:p>
    <w:p w14:paraId="38EF2A39" w14:textId="77777777" w:rsidR="007E7E59" w:rsidRDefault="007E7E59" w:rsidP="007E7E59">
      <w:pPr>
        <w:pStyle w:val="ListParagraph"/>
        <w:numPr>
          <w:ilvl w:val="1"/>
          <w:numId w:val="1"/>
        </w:numPr>
      </w:pPr>
      <w:r>
        <w:t>Statements</w:t>
      </w:r>
    </w:p>
    <w:p w14:paraId="5BA76B7A" w14:textId="77777777" w:rsidR="00A30AD9" w:rsidRDefault="00A30AD9" w:rsidP="00A30AD9">
      <w:pPr>
        <w:pStyle w:val="ListParagraph"/>
        <w:numPr>
          <w:ilvl w:val="1"/>
          <w:numId w:val="1"/>
        </w:numPr>
      </w:pPr>
      <w:r>
        <w:t>Program Input Output</w:t>
      </w:r>
    </w:p>
    <w:p w14:paraId="252FBE05" w14:textId="36C7D001" w:rsidR="007E7E59" w:rsidRPr="0095744E" w:rsidRDefault="007E7E59" w:rsidP="007E7E59">
      <w:pPr>
        <w:pStyle w:val="ListParagraph"/>
        <w:numPr>
          <w:ilvl w:val="1"/>
          <w:numId w:val="1"/>
        </w:numPr>
      </w:pPr>
      <w:r>
        <w:t>Examples</w:t>
      </w:r>
    </w:p>
    <w:sectPr w:rsidR="007E7E59" w:rsidRPr="009574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A07A2C"/>
    <w:multiLevelType w:val="multilevel"/>
    <w:tmpl w:val="C0203FAE"/>
    <w:lvl w:ilvl="0">
      <w:start w:val="1"/>
      <w:numFmt w:val="none"/>
      <w:lvlText w:val="- 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  + 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    - 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      + 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        - 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          + 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            - 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            + 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              - "/>
      <w:lvlJc w:val="left"/>
      <w:pPr>
        <w:ind w:left="3240" w:hanging="360"/>
      </w:pPr>
      <w:rPr>
        <w:rFonts w:hint="default"/>
      </w:rPr>
    </w:lvl>
  </w:abstractNum>
  <w:num w:numId="1" w16cid:durableId="650064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AD9"/>
    <w:rsid w:val="00137D0F"/>
    <w:rsid w:val="003E0B2F"/>
    <w:rsid w:val="004B6ED5"/>
    <w:rsid w:val="005D6CB4"/>
    <w:rsid w:val="006661BA"/>
    <w:rsid w:val="007E7E59"/>
    <w:rsid w:val="008023FE"/>
    <w:rsid w:val="0095744E"/>
    <w:rsid w:val="00A30AD9"/>
    <w:rsid w:val="00A703C7"/>
    <w:rsid w:val="00BB68F6"/>
    <w:rsid w:val="00C27523"/>
    <w:rsid w:val="00CE4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7A894"/>
  <w15:chartTrackingRefBased/>
  <w15:docId w15:val="{BA460E21-0CFB-4FEE-9DCA-3DD3210A6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3FE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23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23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23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023F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8023FE"/>
    <w:pPr>
      <w:spacing w:after="0" w:line="240" w:lineRule="auto"/>
    </w:pPr>
    <w:rPr>
      <w:rFonts w:ascii="Arial" w:hAnsi="Arial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023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023FE"/>
    <w:rPr>
      <w:rFonts w:asciiTheme="majorHAnsi" w:eastAsiaTheme="majorEastAsia" w:hAnsiTheme="majorHAnsi" w:cstheme="majorBidi"/>
      <w:color w:val="0F4761" w:themeColor="accent1" w:themeShade="BF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023FE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8023FE"/>
    <w:rPr>
      <w:rFonts w:asciiTheme="majorHAnsi" w:eastAsiaTheme="majorEastAsia" w:hAnsiTheme="majorHAnsi" w:cstheme="majorBidi"/>
      <w:i/>
      <w:iCs/>
      <w:color w:val="0F4761" w:themeColor="accent1" w:themeShade="BF"/>
      <w:sz w:val="20"/>
    </w:rPr>
  </w:style>
  <w:style w:type="paragraph" w:customStyle="1" w:styleId="code">
    <w:name w:val="code"/>
    <w:basedOn w:val="NoSpacing"/>
    <w:link w:val="codeChar"/>
    <w:qFormat/>
    <w:rsid w:val="0095744E"/>
    <w:pPr>
      <w:ind w:left="270"/>
    </w:pPr>
    <w:rPr>
      <w:rFonts w:ascii="Lucida Console" w:hAnsi="Lucida Console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rsid w:val="0095744E"/>
    <w:rPr>
      <w:rFonts w:ascii="Arial" w:hAnsi="Arial"/>
      <w:sz w:val="20"/>
    </w:rPr>
  </w:style>
  <w:style w:type="character" w:customStyle="1" w:styleId="codeChar">
    <w:name w:val="code Char"/>
    <w:basedOn w:val="NoSpacingChar"/>
    <w:link w:val="code"/>
    <w:rsid w:val="0095744E"/>
    <w:rPr>
      <w:rFonts w:ascii="Lucida Console" w:hAnsi="Lucida Console"/>
      <w:sz w:val="16"/>
      <w:szCs w:val="16"/>
    </w:rPr>
  </w:style>
  <w:style w:type="paragraph" w:styleId="ListParagraph">
    <w:name w:val="List Paragraph"/>
    <w:basedOn w:val="Normal"/>
    <w:uiPriority w:val="34"/>
    <w:qFormat/>
    <w:rsid w:val="003E0B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ushn\AppData\Roaming\Microsoft\Templates\Outlin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Outline.dotm</Template>
  <TotalTime>11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Todd Kushner</dc:creator>
  <cp:keywords/>
  <dc:description/>
  <cp:lastModifiedBy>Todd Kushner</cp:lastModifiedBy>
  <cp:revision>3</cp:revision>
  <dcterms:created xsi:type="dcterms:W3CDTF">2026-08-24T19:58:00Z</dcterms:created>
  <dcterms:modified xsi:type="dcterms:W3CDTF">2026-08-24T20:09:00Z</dcterms:modified>
</cp:coreProperties>
</file>