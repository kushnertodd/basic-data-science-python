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224A0" w14:textId="77777777" w:rsidR="00890622" w:rsidRDefault="00890622" w:rsidP="00890622">
      <w:pPr>
        <w:pStyle w:val="ListParagraph"/>
        <w:numPr>
          <w:ilvl w:val="0"/>
          <w:numId w:val="2"/>
        </w:numPr>
      </w:pPr>
      <w:r>
        <w:t>| Creating lists | Building lists from sequences of items |</w:t>
      </w:r>
    </w:p>
    <w:p w14:paraId="47C45467" w14:textId="77777777" w:rsidR="00890622" w:rsidRDefault="00890622" w:rsidP="00890622">
      <w:pPr>
        <w:pStyle w:val="ListParagraph"/>
        <w:numPr>
          <w:ilvl w:val="1"/>
          <w:numId w:val="2"/>
        </w:numPr>
      </w:pPr>
      <w:r>
        <w:t xml:space="preserve">| square brackets | items between square brackets </w:t>
      </w:r>
      <w:proofErr w:type="gramStart"/>
      <w:r>
        <w:t>`[</w:t>
      </w:r>
      <w:proofErr w:type="gramEnd"/>
      <w:r>
        <w:t>]` |</w:t>
      </w:r>
    </w:p>
    <w:p w14:paraId="51E6D892" w14:textId="77777777" w:rsidR="00890622" w:rsidRDefault="00890622" w:rsidP="00890622">
      <w:pPr>
        <w:pStyle w:val="ListParagraph"/>
        <w:numPr>
          <w:ilvl w:val="1"/>
          <w:numId w:val="2"/>
        </w:numPr>
      </w:pPr>
      <w:r>
        <w:t>| list operators | operators on lists |</w:t>
      </w:r>
    </w:p>
    <w:p w14:paraId="495F81F2" w14:textId="067DCC36" w:rsidR="00B41400" w:rsidRDefault="00B41400" w:rsidP="00B41400">
      <w:pPr>
        <w:pStyle w:val="ListParagraph"/>
        <w:numPr>
          <w:ilvl w:val="2"/>
          <w:numId w:val="2"/>
        </w:numPr>
      </w:pPr>
      <w:r w:rsidRPr="00B41400">
        <w:t>s + t</w:t>
      </w:r>
    </w:p>
    <w:p w14:paraId="31F68E5A" w14:textId="138EA6A9" w:rsidR="00B41400" w:rsidRDefault="00B41400" w:rsidP="00B41400">
      <w:pPr>
        <w:pStyle w:val="ListParagraph"/>
        <w:numPr>
          <w:ilvl w:val="2"/>
          <w:numId w:val="2"/>
        </w:numPr>
      </w:pPr>
      <w:r w:rsidRPr="00B41400">
        <w:t>s * n or n * s</w:t>
      </w:r>
    </w:p>
    <w:p w14:paraId="3A817277" w14:textId="200F3B1F" w:rsidR="00890622" w:rsidRDefault="00890622" w:rsidP="00890622">
      <w:pPr>
        <w:pStyle w:val="ListParagraph"/>
        <w:numPr>
          <w:ilvl w:val="1"/>
          <w:numId w:val="2"/>
        </w:numPr>
      </w:pPr>
      <w:r>
        <w:t>| functions | functions that return lists |</w:t>
      </w:r>
    </w:p>
    <w:p w14:paraId="7414F89C" w14:textId="274F5F1B" w:rsidR="00B41400" w:rsidRDefault="00B41400" w:rsidP="00B41400">
      <w:pPr>
        <w:pStyle w:val="ListParagraph"/>
        <w:numPr>
          <w:ilvl w:val="2"/>
          <w:numId w:val="2"/>
        </w:numPr>
      </w:pPr>
      <w:r w:rsidRPr="00B41400">
        <w:t>list('</w:t>
      </w:r>
      <w:proofErr w:type="spellStart"/>
      <w:r w:rsidRPr="00B41400">
        <w:t>shaik</w:t>
      </w:r>
      <w:proofErr w:type="spellEnd"/>
      <w:r w:rsidRPr="00B41400">
        <w:t>')</w:t>
      </w:r>
    </w:p>
    <w:p w14:paraId="4BE30C33" w14:textId="64EDB508" w:rsidR="00B41400" w:rsidRDefault="00B41400" w:rsidP="00B41400">
      <w:pPr>
        <w:pStyle w:val="ListParagraph"/>
        <w:numPr>
          <w:ilvl w:val="2"/>
          <w:numId w:val="2"/>
        </w:numPr>
      </w:pPr>
      <w:r w:rsidRPr="00B41400">
        <w:t>list(</w:t>
      </w:r>
      <w:proofErr w:type="gramStart"/>
      <w:r w:rsidRPr="00B41400">
        <w:t>range(</w:t>
      </w:r>
      <w:proofErr w:type="gramEnd"/>
      <w:r w:rsidRPr="00B41400">
        <w:t>5))</w:t>
      </w:r>
    </w:p>
    <w:p w14:paraId="52ACA82F" w14:textId="0B2DFF8A" w:rsidR="00362E58" w:rsidRDefault="00362E58" w:rsidP="00362E58">
      <w:pPr>
        <w:pStyle w:val="ListParagraph"/>
        <w:numPr>
          <w:ilvl w:val="3"/>
          <w:numId w:val="2"/>
        </w:numPr>
      </w:pPr>
      <w:r w:rsidRPr="00362E58">
        <w:t xml:space="preserve">class </w:t>
      </w:r>
      <w:proofErr w:type="gramStart"/>
      <w:r w:rsidRPr="00362E58">
        <w:t>range(</w:t>
      </w:r>
      <w:proofErr w:type="gramEnd"/>
      <w:r w:rsidRPr="00362E58">
        <w:t>start, stop, step=1, /)</w:t>
      </w:r>
    </w:p>
    <w:p w14:paraId="51F5F484" w14:textId="0BFBEEF9" w:rsidR="00B41400" w:rsidRDefault="00B41400" w:rsidP="00B41400">
      <w:pPr>
        <w:pStyle w:val="ListParagraph"/>
        <w:numPr>
          <w:ilvl w:val="2"/>
          <w:numId w:val="2"/>
        </w:numPr>
      </w:pPr>
      <w:r w:rsidRPr="00B41400">
        <w:t>"Python is awesome</w:t>
      </w:r>
      <w:proofErr w:type="gramStart"/>
      <w:r w:rsidRPr="00B41400">
        <w:t>"</w:t>
      </w:r>
      <w:r w:rsidRPr="00B41400">
        <w:t xml:space="preserve"> </w:t>
      </w:r>
      <w:r w:rsidRPr="00B41400">
        <w:t>.split</w:t>
      </w:r>
      <w:proofErr w:type="gramEnd"/>
      <w:r w:rsidRPr="00B41400">
        <w:t>()</w:t>
      </w:r>
    </w:p>
    <w:p w14:paraId="4C33D648" w14:textId="77777777" w:rsidR="00890622" w:rsidRDefault="00890622" w:rsidP="00890622">
      <w:pPr>
        <w:pStyle w:val="ListParagraph"/>
        <w:numPr>
          <w:ilvl w:val="0"/>
          <w:numId w:val="2"/>
        </w:numPr>
      </w:pPr>
      <w:r>
        <w:t>| Accessing items | Extracting items from lists |</w:t>
      </w:r>
    </w:p>
    <w:p w14:paraId="7E1128EF" w14:textId="77777777" w:rsidR="00890622" w:rsidRDefault="00890622" w:rsidP="00890622">
      <w:pPr>
        <w:pStyle w:val="ListParagraph"/>
        <w:numPr>
          <w:ilvl w:val="1"/>
          <w:numId w:val="2"/>
        </w:numPr>
      </w:pPr>
      <w:r>
        <w:t>| Indexing lists | Accessing items by single positions |</w:t>
      </w:r>
    </w:p>
    <w:p w14:paraId="02AA1A28" w14:textId="735C4AF0" w:rsidR="00890622" w:rsidRDefault="00890622" w:rsidP="00890622">
      <w:pPr>
        <w:pStyle w:val="ListParagraph"/>
        <w:numPr>
          <w:ilvl w:val="1"/>
          <w:numId w:val="2"/>
        </w:numPr>
      </w:pPr>
      <w:r>
        <w:t>| List slices | Extracting consecutive items using position ranges |</w:t>
      </w:r>
    </w:p>
    <w:p w14:paraId="7BB05EEB" w14:textId="77777777" w:rsidR="00890622" w:rsidRDefault="00890622" w:rsidP="00890622">
      <w:pPr>
        <w:pStyle w:val="ListParagraph"/>
        <w:numPr>
          <w:ilvl w:val="0"/>
          <w:numId w:val="2"/>
        </w:numPr>
      </w:pPr>
      <w:r>
        <w:t>| Searching lists | Finding substrings in lists |</w:t>
      </w:r>
    </w:p>
    <w:p w14:paraId="6F95EF1C" w14:textId="69582851" w:rsidR="00890622" w:rsidRDefault="00890622" w:rsidP="00890622">
      <w:pPr>
        <w:pStyle w:val="ListParagraph"/>
        <w:numPr>
          <w:ilvl w:val="1"/>
          <w:numId w:val="2"/>
        </w:numPr>
      </w:pPr>
      <w:r w:rsidRPr="00890622">
        <w:t>index(</w:t>
      </w:r>
      <w:proofErr w:type="spellStart"/>
      <w:r w:rsidRPr="00890622">
        <w:t>elem</w:t>
      </w:r>
      <w:proofErr w:type="spellEnd"/>
      <w:r w:rsidRPr="00890622">
        <w:t>)</w:t>
      </w:r>
      <w:r w:rsidR="00B41400">
        <w:t xml:space="preserve"> </w:t>
      </w:r>
      <w:proofErr w:type="spellStart"/>
      <w:r w:rsidR="00B41400" w:rsidRPr="00B41400">
        <w:t>ValueError</w:t>
      </w:r>
      <w:proofErr w:type="spellEnd"/>
      <w:r w:rsidR="00B41400" w:rsidRPr="00B41400">
        <w:t xml:space="preserve"> if value is not found in sequence.</w:t>
      </w:r>
    </w:p>
    <w:p w14:paraId="3BBF5690" w14:textId="1E24AF99" w:rsidR="00B41400" w:rsidRDefault="00B41400" w:rsidP="00890622">
      <w:pPr>
        <w:pStyle w:val="ListParagraph"/>
        <w:numPr>
          <w:ilvl w:val="1"/>
          <w:numId w:val="2"/>
        </w:numPr>
      </w:pPr>
      <w:r w:rsidRPr="00B41400">
        <w:t xml:space="preserve">value in </w:t>
      </w:r>
      <w:proofErr w:type="spellStart"/>
      <w:r w:rsidRPr="00B41400">
        <w:t>lst</w:t>
      </w:r>
      <w:proofErr w:type="spellEnd"/>
    </w:p>
    <w:p w14:paraId="45322E39" w14:textId="66EA69BC" w:rsidR="00B41400" w:rsidRDefault="00B41400" w:rsidP="00890622">
      <w:pPr>
        <w:pStyle w:val="ListParagraph"/>
        <w:numPr>
          <w:ilvl w:val="1"/>
          <w:numId w:val="2"/>
        </w:numPr>
      </w:pPr>
      <w:r w:rsidRPr="00B41400">
        <w:t>x not in s</w:t>
      </w:r>
    </w:p>
    <w:p w14:paraId="1AA4CBA6" w14:textId="5A7D5C27" w:rsidR="00890622" w:rsidRDefault="00890622" w:rsidP="00890622">
      <w:pPr>
        <w:pStyle w:val="ListParagraph"/>
        <w:numPr>
          <w:ilvl w:val="0"/>
          <w:numId w:val="2"/>
        </w:numPr>
      </w:pPr>
      <w:r>
        <w:t xml:space="preserve">| </w:t>
      </w:r>
      <w:r w:rsidR="00F13DA2">
        <w:t xml:space="preserve">List </w:t>
      </w:r>
      <w:r w:rsidRPr="00890622">
        <w:t>Properties</w:t>
      </w:r>
      <w:r>
        <w:t xml:space="preserve"> </w:t>
      </w:r>
      <w:r>
        <w:t>| Obtaining list information |</w:t>
      </w:r>
    </w:p>
    <w:p w14:paraId="5B653A7D" w14:textId="7F3375A8" w:rsidR="00362E58" w:rsidRDefault="00362E58" w:rsidP="00362E58">
      <w:pPr>
        <w:pStyle w:val="ListParagraph"/>
        <w:numPr>
          <w:ilvl w:val="1"/>
          <w:numId w:val="2"/>
        </w:numPr>
      </w:pPr>
      <w:proofErr w:type="gramStart"/>
      <w:r w:rsidRPr="006C5F3A">
        <w:t>all(</w:t>
      </w:r>
      <w:proofErr w:type="gramEnd"/>
      <w:r w:rsidRPr="006C5F3A">
        <w:t>)</w:t>
      </w:r>
      <w:r w:rsidR="00F13DA2">
        <w:t xml:space="preserve"> </w:t>
      </w:r>
      <w:r w:rsidR="00F13DA2" w:rsidRPr="00F13DA2">
        <w:t xml:space="preserve">Return True if all elements of the </w:t>
      </w:r>
      <w:proofErr w:type="spellStart"/>
      <w:r w:rsidR="00F13DA2" w:rsidRPr="00F13DA2">
        <w:t>iterable</w:t>
      </w:r>
      <w:proofErr w:type="spellEnd"/>
      <w:r w:rsidR="00F13DA2" w:rsidRPr="00F13DA2">
        <w:t xml:space="preserve"> are true</w:t>
      </w:r>
    </w:p>
    <w:p w14:paraId="2B4A81F4" w14:textId="476EE020" w:rsidR="00F13DA2" w:rsidRDefault="00F13DA2" w:rsidP="00F13DA2">
      <w:pPr>
        <w:pStyle w:val="ListParagraph"/>
        <w:numPr>
          <w:ilvl w:val="1"/>
          <w:numId w:val="2"/>
        </w:numPr>
      </w:pPr>
      <w:proofErr w:type="gramStart"/>
      <w:r w:rsidRPr="006C5F3A">
        <w:t>any(</w:t>
      </w:r>
      <w:proofErr w:type="gramEnd"/>
      <w:r w:rsidRPr="006C5F3A">
        <w:t>)</w:t>
      </w:r>
      <w:r>
        <w:t xml:space="preserve"> </w:t>
      </w:r>
      <w:r w:rsidRPr="00F13DA2">
        <w:t xml:space="preserve">Return True if any element of the </w:t>
      </w:r>
      <w:proofErr w:type="spellStart"/>
      <w:r w:rsidRPr="00F13DA2">
        <w:t>iterable</w:t>
      </w:r>
      <w:proofErr w:type="spellEnd"/>
      <w:r w:rsidRPr="00F13DA2">
        <w:t xml:space="preserve"> is true</w:t>
      </w:r>
    </w:p>
    <w:p w14:paraId="24FD4354" w14:textId="462F3512" w:rsidR="00B41400" w:rsidRDefault="00B41400" w:rsidP="00890622">
      <w:pPr>
        <w:pStyle w:val="ListParagraph"/>
        <w:numPr>
          <w:ilvl w:val="1"/>
          <w:numId w:val="2"/>
        </w:numPr>
      </w:pPr>
      <w:proofErr w:type="gramStart"/>
      <w:r w:rsidRPr="00B41400">
        <w:t>count(</w:t>
      </w:r>
      <w:proofErr w:type="gramEnd"/>
      <w:r>
        <w:t>)</w:t>
      </w:r>
    </w:p>
    <w:p w14:paraId="398A6CB3" w14:textId="13191422" w:rsidR="00362E58" w:rsidRDefault="00362E58" w:rsidP="00362E58">
      <w:pPr>
        <w:pStyle w:val="ListParagraph"/>
        <w:numPr>
          <w:ilvl w:val="1"/>
          <w:numId w:val="2"/>
        </w:numPr>
      </w:pPr>
      <w:proofErr w:type="spellStart"/>
      <w:proofErr w:type="gramStart"/>
      <w:r w:rsidRPr="00890622">
        <w:t>len</w:t>
      </w:r>
      <w:proofErr w:type="spellEnd"/>
      <w:r w:rsidRPr="00890622">
        <w:t>(colors)</w:t>
      </w:r>
      <w:r w:rsidR="00F13DA2">
        <w:t xml:space="preserve"> </w:t>
      </w:r>
      <w:r w:rsidR="00F13DA2" w:rsidRPr="00F13DA2">
        <w:t>Return</w:t>
      </w:r>
      <w:proofErr w:type="gramEnd"/>
      <w:r w:rsidR="00F13DA2" w:rsidRPr="00F13DA2">
        <w:t xml:space="preserve"> the length (the number of items) of an object.</w:t>
      </w:r>
    </w:p>
    <w:p w14:paraId="114CAD4A" w14:textId="2885F44E" w:rsidR="00B41400" w:rsidRDefault="00B41400" w:rsidP="00890622">
      <w:pPr>
        <w:pStyle w:val="ListParagraph"/>
        <w:numPr>
          <w:ilvl w:val="1"/>
          <w:numId w:val="2"/>
        </w:numPr>
      </w:pPr>
      <w:proofErr w:type="gramStart"/>
      <w:r w:rsidRPr="00B41400">
        <w:t>max(</w:t>
      </w:r>
      <w:proofErr w:type="gramEnd"/>
      <w:r w:rsidRPr="00B41400">
        <w:t>)</w:t>
      </w:r>
      <w:r w:rsidR="00F13DA2">
        <w:t xml:space="preserve"> </w:t>
      </w:r>
      <w:r w:rsidR="00F13DA2" w:rsidRPr="00F13DA2">
        <w:t xml:space="preserve">Return the largest item in an </w:t>
      </w:r>
      <w:proofErr w:type="spellStart"/>
      <w:r w:rsidR="00F13DA2" w:rsidRPr="00F13DA2">
        <w:t>iterable</w:t>
      </w:r>
      <w:proofErr w:type="spellEnd"/>
      <w:r w:rsidR="00F13DA2" w:rsidRPr="00F13DA2">
        <w:t xml:space="preserve"> or the largest of two or more arguments.</w:t>
      </w:r>
    </w:p>
    <w:p w14:paraId="475A72C2" w14:textId="150F13EB" w:rsidR="00362E58" w:rsidRDefault="00362E58" w:rsidP="00362E58">
      <w:pPr>
        <w:pStyle w:val="ListParagraph"/>
        <w:numPr>
          <w:ilvl w:val="1"/>
          <w:numId w:val="2"/>
        </w:numPr>
      </w:pPr>
      <w:proofErr w:type="gramStart"/>
      <w:r w:rsidRPr="00B41400">
        <w:t>min(</w:t>
      </w:r>
      <w:proofErr w:type="gramEnd"/>
      <w:r w:rsidRPr="00B41400">
        <w:t>)</w:t>
      </w:r>
      <w:r w:rsidR="00F13DA2">
        <w:t xml:space="preserve"> </w:t>
      </w:r>
      <w:r w:rsidR="00F13DA2" w:rsidRPr="00F13DA2">
        <w:t xml:space="preserve">Return the smallest item in an </w:t>
      </w:r>
      <w:proofErr w:type="spellStart"/>
      <w:r w:rsidR="00F13DA2" w:rsidRPr="00F13DA2">
        <w:t>iterable</w:t>
      </w:r>
      <w:proofErr w:type="spellEnd"/>
      <w:r w:rsidR="00F13DA2" w:rsidRPr="00F13DA2">
        <w:t xml:space="preserve"> or the smallest of two or more arguments</w:t>
      </w:r>
    </w:p>
    <w:p w14:paraId="1287EDE2" w14:textId="72D597F4" w:rsidR="00B41400" w:rsidRDefault="00F13DA2" w:rsidP="00890622">
      <w:pPr>
        <w:pStyle w:val="ListParagraph"/>
        <w:numPr>
          <w:ilvl w:val="1"/>
          <w:numId w:val="2"/>
        </w:numPr>
      </w:pPr>
      <w:proofErr w:type="gramStart"/>
      <w:r w:rsidRPr="00F13DA2">
        <w:t>sum(</w:t>
      </w:r>
      <w:proofErr w:type="spellStart"/>
      <w:proofErr w:type="gramEnd"/>
      <w:r w:rsidRPr="00F13DA2">
        <w:t>iterable</w:t>
      </w:r>
      <w:proofErr w:type="spellEnd"/>
      <w:r w:rsidRPr="00F13DA2">
        <w:t>, /, start=0)</w:t>
      </w:r>
      <w:r w:rsidRPr="00F13DA2">
        <w:t xml:space="preserve"> </w:t>
      </w:r>
      <w:r w:rsidRPr="00F13DA2">
        <w:t xml:space="preserve">Sums start and the items of an </w:t>
      </w:r>
      <w:proofErr w:type="spellStart"/>
      <w:r w:rsidRPr="00F13DA2">
        <w:t>iterable</w:t>
      </w:r>
      <w:proofErr w:type="spellEnd"/>
      <w:r w:rsidRPr="00F13DA2">
        <w:t xml:space="preserve"> from left to right and </w:t>
      </w:r>
      <w:proofErr w:type="gramStart"/>
      <w:r w:rsidRPr="00F13DA2">
        <w:t>returns</w:t>
      </w:r>
      <w:proofErr w:type="gramEnd"/>
      <w:r w:rsidRPr="00F13DA2">
        <w:t xml:space="preserve"> the total</w:t>
      </w:r>
    </w:p>
    <w:p w14:paraId="0EA3D968" w14:textId="18A5D4A5" w:rsidR="00CE4F48" w:rsidRDefault="00890622" w:rsidP="00890622">
      <w:pPr>
        <w:pStyle w:val="ListParagraph"/>
        <w:numPr>
          <w:ilvl w:val="0"/>
          <w:numId w:val="2"/>
        </w:numPr>
      </w:pPr>
      <w:r>
        <w:t>| Modifying lists | Changing list content |</w:t>
      </w:r>
    </w:p>
    <w:p w14:paraId="0D0A2465" w14:textId="679A16DF" w:rsidR="00F13DA2" w:rsidRDefault="00F13DA2" w:rsidP="00B41400">
      <w:pPr>
        <w:pStyle w:val="ListParagraph"/>
        <w:numPr>
          <w:ilvl w:val="1"/>
          <w:numId w:val="2"/>
        </w:numPr>
      </w:pPr>
      <w:proofErr w:type="spellStart"/>
      <w:proofErr w:type="gramStart"/>
      <w:r w:rsidRPr="00F13DA2">
        <w:t>str.join</w:t>
      </w:r>
      <w:proofErr w:type="spellEnd"/>
      <w:proofErr w:type="gramEnd"/>
      <w:r w:rsidRPr="00F13DA2">
        <w:t>(</w:t>
      </w:r>
      <w:proofErr w:type="spellStart"/>
      <w:r w:rsidRPr="00F13DA2">
        <w:t>iterable</w:t>
      </w:r>
      <w:proofErr w:type="spellEnd"/>
      <w:r w:rsidRPr="00F13DA2">
        <w:t>, /)</w:t>
      </w:r>
    </w:p>
    <w:p w14:paraId="69F6303A" w14:textId="265E5C5D" w:rsidR="00362E58" w:rsidRDefault="00362E58" w:rsidP="00B41400">
      <w:pPr>
        <w:pStyle w:val="ListParagraph"/>
        <w:numPr>
          <w:ilvl w:val="1"/>
          <w:numId w:val="2"/>
        </w:numPr>
      </w:pPr>
      <w:proofErr w:type="gramStart"/>
      <w:r w:rsidRPr="00362E58">
        <w:t>reversed(</w:t>
      </w:r>
      <w:proofErr w:type="gramEnd"/>
      <w:r w:rsidRPr="00362E58">
        <w:t>object, /)</w:t>
      </w:r>
    </w:p>
    <w:p w14:paraId="25CFC814" w14:textId="7EB1116B" w:rsidR="00B41400" w:rsidRDefault="00B41400" w:rsidP="00B41400">
      <w:pPr>
        <w:pStyle w:val="ListParagraph"/>
        <w:numPr>
          <w:ilvl w:val="1"/>
          <w:numId w:val="2"/>
        </w:numPr>
      </w:pPr>
      <w:proofErr w:type="gramStart"/>
      <w:r w:rsidRPr="00B41400">
        <w:t>sorted(</w:t>
      </w:r>
      <w:proofErr w:type="gramEnd"/>
      <w:r w:rsidRPr="00B41400">
        <w:t>)</w:t>
      </w:r>
    </w:p>
    <w:p w14:paraId="0C53720F" w14:textId="5E89A376" w:rsidR="00362E58" w:rsidRDefault="00362E58" w:rsidP="00362E58">
      <w:pPr>
        <w:pStyle w:val="ListParagraph"/>
        <w:numPr>
          <w:ilvl w:val="2"/>
          <w:numId w:val="2"/>
        </w:numPr>
      </w:pPr>
      <w:proofErr w:type="gramStart"/>
      <w:r w:rsidRPr="00362E58">
        <w:t>sorted(</w:t>
      </w:r>
      <w:proofErr w:type="gramEnd"/>
      <w:r w:rsidRPr="00362E58">
        <w:t>strs, reverse=True)</w:t>
      </w:r>
    </w:p>
    <w:p w14:paraId="729E7851" w14:textId="0C008DFA" w:rsidR="00362E58" w:rsidRDefault="00362E58" w:rsidP="00362E58">
      <w:pPr>
        <w:pStyle w:val="ListParagraph"/>
        <w:numPr>
          <w:ilvl w:val="2"/>
          <w:numId w:val="2"/>
        </w:numPr>
      </w:pPr>
      <w:proofErr w:type="gramStart"/>
      <w:r w:rsidRPr="00362E58">
        <w:t>sorted(</w:t>
      </w:r>
      <w:proofErr w:type="gramEnd"/>
      <w:r w:rsidRPr="00362E58">
        <w:t>strs, key=</w:t>
      </w:r>
      <w:proofErr w:type="spellStart"/>
      <w:r w:rsidRPr="00362E58">
        <w:t>len</w:t>
      </w:r>
      <w:proofErr w:type="spellEnd"/>
      <w:r w:rsidRPr="00362E58">
        <w:t>)</w:t>
      </w:r>
    </w:p>
    <w:p w14:paraId="745B3774" w14:textId="0F03A58B" w:rsidR="00362E58" w:rsidRPr="0095744E" w:rsidRDefault="00362E58" w:rsidP="00362E58">
      <w:pPr>
        <w:pStyle w:val="ListParagraph"/>
        <w:numPr>
          <w:ilvl w:val="2"/>
          <w:numId w:val="2"/>
        </w:numPr>
      </w:pPr>
      <w:proofErr w:type="gramStart"/>
      <w:r w:rsidRPr="00362E58">
        <w:t>sorted(</w:t>
      </w:r>
      <w:proofErr w:type="gramEnd"/>
      <w:r w:rsidRPr="00362E58">
        <w:t>strs, key=</w:t>
      </w:r>
      <w:proofErr w:type="spellStart"/>
      <w:proofErr w:type="gramStart"/>
      <w:r w:rsidRPr="00362E58">
        <w:t>str.lower</w:t>
      </w:r>
      <w:proofErr w:type="spellEnd"/>
      <w:proofErr w:type="gramEnd"/>
      <w:r w:rsidRPr="00362E58">
        <w:t>)</w:t>
      </w:r>
    </w:p>
    <w:sectPr w:rsidR="00362E58" w:rsidRPr="00957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35C13"/>
    <w:multiLevelType w:val="hybridMultilevel"/>
    <w:tmpl w:val="43661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A07A2C"/>
    <w:multiLevelType w:val="multilevel"/>
    <w:tmpl w:val="C0203FAE"/>
    <w:lvl w:ilvl="0">
      <w:start w:val="1"/>
      <w:numFmt w:val="none"/>
      <w:lvlText w:val="- 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  + 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    - 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      + 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        - 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          + 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            - 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            + 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              - "/>
      <w:lvlJc w:val="left"/>
      <w:pPr>
        <w:ind w:left="3240" w:hanging="360"/>
      </w:pPr>
      <w:rPr>
        <w:rFonts w:hint="default"/>
      </w:rPr>
    </w:lvl>
  </w:abstractNum>
  <w:num w:numId="1" w16cid:durableId="650064741">
    <w:abstractNumId w:val="1"/>
  </w:num>
  <w:num w:numId="2" w16cid:durableId="621501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622"/>
    <w:rsid w:val="00362E58"/>
    <w:rsid w:val="003E0B2F"/>
    <w:rsid w:val="004B6ED5"/>
    <w:rsid w:val="005D6CB4"/>
    <w:rsid w:val="006C5F3A"/>
    <w:rsid w:val="008023FE"/>
    <w:rsid w:val="00860B47"/>
    <w:rsid w:val="00890622"/>
    <w:rsid w:val="0095744E"/>
    <w:rsid w:val="00A11D80"/>
    <w:rsid w:val="00A703C7"/>
    <w:rsid w:val="00B41400"/>
    <w:rsid w:val="00BB68F6"/>
    <w:rsid w:val="00CE4F48"/>
    <w:rsid w:val="00F1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C15F4"/>
  <w15:chartTrackingRefBased/>
  <w15:docId w15:val="{70B478B1-015B-4EA7-B2B9-50236AC03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3FE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3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3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3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23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023FE"/>
    <w:pPr>
      <w:spacing w:after="0" w:line="240" w:lineRule="auto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23F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8023FE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paragraph" w:customStyle="1" w:styleId="code">
    <w:name w:val="code"/>
    <w:basedOn w:val="NoSpacing"/>
    <w:link w:val="codeChar"/>
    <w:qFormat/>
    <w:rsid w:val="0095744E"/>
    <w:pPr>
      <w:ind w:left="270"/>
    </w:pPr>
    <w:rPr>
      <w:rFonts w:ascii="Lucida Console" w:hAnsi="Lucida Console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95744E"/>
    <w:rPr>
      <w:rFonts w:ascii="Arial" w:hAnsi="Arial"/>
      <w:sz w:val="20"/>
    </w:rPr>
  </w:style>
  <w:style w:type="character" w:customStyle="1" w:styleId="codeChar">
    <w:name w:val="code Char"/>
    <w:basedOn w:val="NoSpacingChar"/>
    <w:link w:val="code"/>
    <w:rsid w:val="0095744E"/>
    <w:rPr>
      <w:rFonts w:ascii="Lucida Console" w:hAnsi="Lucida Console"/>
      <w:sz w:val="16"/>
      <w:szCs w:val="16"/>
    </w:rPr>
  </w:style>
  <w:style w:type="paragraph" w:styleId="ListParagraph">
    <w:name w:val="List Paragraph"/>
    <w:basedOn w:val="Normal"/>
    <w:uiPriority w:val="34"/>
    <w:qFormat/>
    <w:rsid w:val="003E0B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ushn\AppData\Roaming\Microsoft\Templates\Outlin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Outline.dotm</Template>
  <TotalTime>101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Kushner</dc:creator>
  <cp:keywords/>
  <dc:description/>
  <cp:lastModifiedBy>Todd Kushner</cp:lastModifiedBy>
  <cp:revision>1</cp:revision>
  <dcterms:created xsi:type="dcterms:W3CDTF">2026-09-02T23:31:00Z</dcterms:created>
  <dcterms:modified xsi:type="dcterms:W3CDTF">2026-09-03T01:12:00Z</dcterms:modified>
</cp:coreProperties>
</file>